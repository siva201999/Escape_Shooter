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692" w:type="dxa"/>
        <w:tblInd w:w="-720" w:type="dxa"/>
        <w:tblLayout w:type="fixed"/>
        <w:tblCellMar>
          <w:left w:w="115" w:type="dxa"/>
          <w:right w:w="115" w:type="dxa"/>
        </w:tblCellMar>
        <w:tblLook w:val="0600" w:firstRow="0" w:lastRow="0" w:firstColumn="0" w:lastColumn="0" w:noHBand="1" w:noVBand="1"/>
      </w:tblPr>
      <w:tblGrid>
        <w:gridCol w:w="450"/>
        <w:gridCol w:w="270"/>
        <w:gridCol w:w="294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8349BD" w:rsidP="008349BD">
            <w:pPr>
              <w:pStyle w:val="Title"/>
            </w:pPr>
            <w:r>
              <w:t>KAYALVIZHI</w:t>
            </w:r>
            <w:r w:rsidR="003D1B71" w:rsidRPr="00310F17">
              <w:br/>
            </w:r>
            <w:r>
              <w:t>PALANISAMY</w:t>
            </w:r>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p w:rsidR="003D1B71" w:rsidRPr="00E572D6" w:rsidRDefault="008349BD" w:rsidP="00AC6C7E">
            <w:pPr>
              <w:pStyle w:val="Heading2"/>
              <w:rPr>
                <w:rFonts w:ascii="Calibri" w:hAnsi="Calibri" w:cs="Calibri"/>
                <w:color w:val="0072C7"/>
              </w:rPr>
            </w:pPr>
            <w:r>
              <w:rPr>
                <w:rFonts w:ascii="Calibri" w:hAnsi="Calibri" w:cs="Calibri"/>
                <w:color w:val="0072C7"/>
              </w:rPr>
              <w:t>CAREER OBJECTIVE</w:t>
            </w:r>
          </w:p>
          <w:p w:rsidR="003D1B71" w:rsidRPr="00740017" w:rsidRDefault="00B21964" w:rsidP="00B21964">
            <w:pPr>
              <w:rPr>
                <w:rFonts w:ascii="Calibri" w:hAnsi="Calibri" w:cs="Calibri"/>
              </w:rPr>
            </w:pPr>
            <w:r w:rsidRPr="00B21964">
              <w:rPr>
                <w:rFonts w:ascii="Calibri" w:hAnsi="Calibri" w:cs="Calibri"/>
              </w:rPr>
              <w:t>An enthusiastic fresher with high motivation and leadership skills with Bachelor Degree in the</w:t>
            </w:r>
            <w:r>
              <w:rPr>
                <w:rFonts w:ascii="Calibri" w:hAnsi="Calibri" w:cs="Calibri"/>
              </w:rPr>
              <w:t xml:space="preserve"> </w:t>
            </w:r>
            <w:bookmarkStart w:id="0" w:name="_GoBack"/>
            <w:bookmarkEnd w:id="0"/>
            <w:r w:rsidRPr="00B21964">
              <w:rPr>
                <w:rFonts w:ascii="Calibri" w:hAnsi="Calibri" w:cs="Calibri"/>
              </w:rPr>
              <w:t>stream of Information Technology to learn new technologies and methodologies.</w:t>
            </w:r>
          </w:p>
          <w:sdt>
            <w:sdtPr>
              <w:rPr>
                <w:rFonts w:ascii="Calibri" w:hAnsi="Calibri" w:cs="Calibri"/>
                <w:color w:val="0072C7"/>
              </w:rPr>
              <w:id w:val="-1554227259"/>
              <w:placeholder>
                <w:docPart w:val="517722423A344264B35063C08D548CD5"/>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467E47" w:rsidP="00353B60">
            <w:pPr>
              <w:pStyle w:val="SchoolName"/>
            </w:pPr>
            <w:sdt>
              <w:sdtPr>
                <w:id w:val="245614494"/>
                <w:placeholder>
                  <w:docPart w:val="EDDDF7F924264372BBD9EF93CD23F5FF"/>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1108B3F517F446BFA57FE4B5C9771D45"/>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A2BFDF73DA534DF48FC40AB74FDEAE35"/>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F807F50B46504B36B10741E1E2504A8F"/>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A9AB8D1A7C564B34A3048FDA3BA7818A"/>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E285D167685D4C87B87F96D46833614C"/>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15525471D01349EB9367B920B8B5EE2B"/>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A53C35E908DD4BDFA43F75BA3F01DE90"/>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6463C0D9146244B7BB49580ABF70C485"/>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8349BD">
        <w:trPr>
          <w:trHeight w:val="1164"/>
        </w:trPr>
        <w:tc>
          <w:tcPr>
            <w:tcW w:w="450" w:type="dxa"/>
          </w:tcPr>
          <w:p w:rsidR="003D1B71" w:rsidRPr="0056708E" w:rsidRDefault="003D1B71">
            <w:pPr>
              <w:pStyle w:val="BodyText"/>
              <w:kinsoku w:val="0"/>
              <w:overflowPunct w:val="0"/>
              <w:rPr>
                <w:rFonts w:ascii="Calibri" w:hAnsi="Calibri" w:cs="Calibri"/>
                <w:color w:val="0072C7" w:themeColor="accent2"/>
              </w:rPr>
            </w:pPr>
          </w:p>
        </w:tc>
        <w:tc>
          <w:tcPr>
            <w:tcW w:w="321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8349BD">
        <w:trPr>
          <w:trHeight w:val="543"/>
        </w:trPr>
        <w:tc>
          <w:tcPr>
            <w:tcW w:w="450" w:type="dxa"/>
          </w:tcPr>
          <w:p w:rsidR="003D1B71" w:rsidRDefault="008349BD" w:rsidP="006D79A8">
            <w:pPr>
              <w:pStyle w:val="Information"/>
              <w:jc w:val="center"/>
              <w:rPr>
                <w:noProof/>
              </w:rPr>
            </w:pPr>
            <w:r>
              <w:rPr>
                <w:noProof/>
              </w:rPr>
              <mc:AlternateContent>
                <mc:Choice Requires="wpg">
                  <w:drawing>
                    <wp:inline distT="0" distB="0" distL="0" distR="0" wp14:anchorId="1A760756" wp14:editId="3D0430A1">
                      <wp:extent cx="201317" cy="333375"/>
                      <wp:effectExtent l="0" t="0" r="8255" b="9525"/>
                      <wp:docPr id="21" name="Group 21" descr="gps icon"/>
                      <wp:cNvGraphicFramePr/>
                      <a:graphic xmlns:a="http://schemas.openxmlformats.org/drawingml/2006/main">
                        <a:graphicData uri="http://schemas.microsoft.com/office/word/2010/wordprocessingGroup">
                          <wpg:wgp>
                            <wpg:cNvGrpSpPr/>
                            <wpg:grpSpPr>
                              <a:xfrm>
                                <a:off x="0" y="0"/>
                                <a:ext cx="201317" cy="333375"/>
                                <a:chOff x="0" y="0"/>
                                <a:chExt cx="337185" cy="333375"/>
                              </a:xfrm>
                            </wpg:grpSpPr>
                            <wps:wsp>
                              <wps:cNvPr id="143" name="Freeform: Shape 14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1398480" id="Group 21" o:spid="_x0000_s1026" alt="gps icon" style="width:15.8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3" o:title="GPS icon"/>
                        <v:path arrowok="t"/>
                      </v:shape>
                      <w10:anchorlock/>
                    </v:group>
                  </w:pict>
                </mc:Fallback>
              </mc:AlternateContent>
            </w:r>
          </w:p>
        </w:tc>
        <w:tc>
          <w:tcPr>
            <w:tcW w:w="27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p>
        </w:tc>
        <w:tc>
          <w:tcPr>
            <w:tcW w:w="2942" w:type="dxa"/>
            <w:vAlign w:val="center"/>
          </w:tcPr>
          <w:p w:rsidR="003D1B71" w:rsidRPr="00380FD1" w:rsidRDefault="00467E47" w:rsidP="00380FD1">
            <w:pPr>
              <w:pStyle w:val="Information"/>
            </w:pPr>
            <w:sdt>
              <w:sdtPr>
                <w:id w:val="1645700282"/>
                <w:placeholder>
                  <w:docPart w:val="A7ED522E23134670AAB8950F3A3CB06D"/>
                </w:placeholder>
                <w:temporary/>
                <w:showingPlcHdr/>
                <w15:appearance w15:val="hidden"/>
              </w:sdtPr>
              <w:sdtEndPr/>
              <w:sdtContent>
                <w:r w:rsidR="003D1B71" w:rsidRPr="00380FD1">
                  <w:t>[Your Address]</w:t>
                </w:r>
              </w:sdtContent>
            </w:sdt>
          </w:p>
          <w:p w:rsidR="003D1B71" w:rsidRPr="00380FD1" w:rsidRDefault="00467E47" w:rsidP="00380FD1">
            <w:pPr>
              <w:pStyle w:val="Information"/>
            </w:pPr>
            <w:sdt>
              <w:sdtPr>
                <w:id w:val="-798381348"/>
                <w:placeholder>
                  <w:docPart w:val="FD4AF6619C254A65B3460FA332F271BC"/>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8349BD">
        <w:trPr>
          <w:trHeight w:val="183"/>
        </w:trPr>
        <w:tc>
          <w:tcPr>
            <w:tcW w:w="450" w:type="dxa"/>
          </w:tcPr>
          <w:p w:rsidR="003D1B71" w:rsidRPr="00376291" w:rsidRDefault="003D1B71" w:rsidP="00222466">
            <w:pPr>
              <w:pStyle w:val="NoSpacing"/>
              <w:rPr>
                <w:rFonts w:ascii="Calibri" w:hAnsi="Calibri" w:cs="Calibri"/>
                <w:color w:val="666666"/>
              </w:rPr>
            </w:pPr>
          </w:p>
        </w:tc>
        <w:tc>
          <w:tcPr>
            <w:tcW w:w="321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8349BD">
        <w:trPr>
          <w:trHeight w:val="624"/>
        </w:trPr>
        <w:tc>
          <w:tcPr>
            <w:tcW w:w="450" w:type="dxa"/>
          </w:tcPr>
          <w:p w:rsidR="003D1B71" w:rsidRDefault="008349BD" w:rsidP="006D79A8">
            <w:pPr>
              <w:pStyle w:val="Information"/>
              <w:jc w:val="center"/>
              <w:rPr>
                <w:noProof/>
              </w:rPr>
            </w:pPr>
            <w:r>
              <w:rPr>
                <w:noProof/>
              </w:rPr>
              <mc:AlternateContent>
                <mc:Choice Requires="wpg">
                  <w:drawing>
                    <wp:inline distT="0" distB="0" distL="0" distR="0" wp14:anchorId="7693F1F7" wp14:editId="24B67EF4">
                      <wp:extent cx="180975" cy="337185"/>
                      <wp:effectExtent l="0" t="0" r="9525" b="5715"/>
                      <wp:docPr id="22" name="Group 22" descr="phone icon"/>
                      <wp:cNvGraphicFramePr/>
                      <a:graphic xmlns:a="http://schemas.openxmlformats.org/drawingml/2006/main">
                        <a:graphicData uri="http://schemas.microsoft.com/office/word/2010/wordprocessingGroup">
                          <wpg:wgp>
                            <wpg:cNvGrpSpPr/>
                            <wpg:grpSpPr>
                              <a:xfrm>
                                <a:off x="0" y="0"/>
                                <a:ext cx="180975"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4F71EEA" id="Group 22" o:spid="_x0000_s1026" alt="phone icon" style="width:14.25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5" o:title="Phone icon"/>
                        <v:path arrowok="t"/>
                      </v:shape>
                      <w10:anchorlock/>
                    </v:group>
                  </w:pict>
                </mc:Fallback>
              </mc:AlternateContent>
            </w:r>
          </w:p>
        </w:tc>
        <w:tc>
          <w:tcPr>
            <w:tcW w:w="27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p>
        </w:tc>
        <w:tc>
          <w:tcPr>
            <w:tcW w:w="2942" w:type="dxa"/>
            <w:vAlign w:val="center"/>
          </w:tcPr>
          <w:p w:rsidR="003D1B71" w:rsidRPr="00380FD1" w:rsidRDefault="00467E47" w:rsidP="00380FD1">
            <w:pPr>
              <w:pStyle w:val="Information"/>
            </w:pPr>
            <w:sdt>
              <w:sdtPr>
                <w:id w:val="1701595270"/>
                <w:placeholder>
                  <w:docPart w:val="62E0326332FD49718247FB44BA250462"/>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8349BD">
        <w:trPr>
          <w:trHeight w:val="183"/>
        </w:trPr>
        <w:tc>
          <w:tcPr>
            <w:tcW w:w="450" w:type="dxa"/>
          </w:tcPr>
          <w:p w:rsidR="003D1B71" w:rsidRPr="00376291" w:rsidRDefault="003D1B71" w:rsidP="00B6466C">
            <w:pPr>
              <w:pStyle w:val="NoSpacing"/>
              <w:rPr>
                <w:rFonts w:ascii="Calibri" w:hAnsi="Calibri" w:cs="Calibri"/>
                <w:color w:val="666666"/>
              </w:rPr>
            </w:pPr>
          </w:p>
        </w:tc>
        <w:tc>
          <w:tcPr>
            <w:tcW w:w="321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8349BD">
        <w:trPr>
          <w:trHeight w:val="792"/>
        </w:trPr>
        <w:tc>
          <w:tcPr>
            <w:tcW w:w="450" w:type="dxa"/>
          </w:tcPr>
          <w:p w:rsidR="003D1B71" w:rsidRDefault="008349BD" w:rsidP="006D79A8">
            <w:pPr>
              <w:pStyle w:val="Information"/>
              <w:jc w:val="center"/>
              <w:rPr>
                <w:noProof/>
              </w:rPr>
            </w:pPr>
            <w:r>
              <w:rPr>
                <w:noProof/>
              </w:rPr>
              <mc:AlternateContent>
                <mc:Choice Requires="wpg">
                  <w:drawing>
                    <wp:inline distT="0" distB="0" distL="0" distR="0" wp14:anchorId="070090EE" wp14:editId="3BC4A578">
                      <wp:extent cx="219075" cy="346075"/>
                      <wp:effectExtent l="0" t="0" r="9525" b="0"/>
                      <wp:docPr id="24" name="Group 24" descr="email icon"/>
                      <wp:cNvGraphicFramePr/>
                      <a:graphic xmlns:a="http://schemas.openxmlformats.org/drawingml/2006/main">
                        <a:graphicData uri="http://schemas.microsoft.com/office/word/2010/wordprocessingGroup">
                          <wpg:wgp>
                            <wpg:cNvGrpSpPr/>
                            <wpg:grpSpPr>
                              <a:xfrm>
                                <a:off x="0" y="0"/>
                                <a:ext cx="21907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49E65469" id="Group 24" o:spid="_x0000_s1026" alt="email icon" style="width:17.2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7" o:title="Email icon"/>
                        <v:path arrowok="t"/>
                      </v:shape>
                      <w10:anchorlock/>
                    </v:group>
                  </w:pict>
                </mc:Fallback>
              </mc:AlternateContent>
            </w:r>
          </w:p>
        </w:tc>
        <w:tc>
          <w:tcPr>
            <w:tcW w:w="27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p>
        </w:tc>
        <w:tc>
          <w:tcPr>
            <w:tcW w:w="2942" w:type="dxa"/>
            <w:vAlign w:val="center"/>
          </w:tcPr>
          <w:p w:rsidR="003D1B71" w:rsidRPr="00380FD1" w:rsidRDefault="008349BD" w:rsidP="008349BD">
            <w:pPr>
              <w:pStyle w:val="Information"/>
            </w:pPr>
            <w:r>
              <w:t>kayalpalanisamy@outlook.com</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8349BD">
        <w:trPr>
          <w:trHeight w:val="174"/>
        </w:trPr>
        <w:tc>
          <w:tcPr>
            <w:tcW w:w="450" w:type="dxa"/>
          </w:tcPr>
          <w:p w:rsidR="003D1B71" w:rsidRPr="00376291" w:rsidRDefault="003D1B71" w:rsidP="00B6466C">
            <w:pPr>
              <w:pStyle w:val="NoSpacing"/>
              <w:rPr>
                <w:rFonts w:ascii="Calibri" w:hAnsi="Calibri" w:cs="Calibri"/>
                <w:color w:val="666666"/>
              </w:rPr>
            </w:pPr>
          </w:p>
        </w:tc>
        <w:tc>
          <w:tcPr>
            <w:tcW w:w="321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8349BD">
        <w:trPr>
          <w:trHeight w:val="633"/>
        </w:trPr>
        <w:tc>
          <w:tcPr>
            <w:tcW w:w="450" w:type="dxa"/>
          </w:tcPr>
          <w:p w:rsidR="003D1B71" w:rsidRDefault="003D1B71" w:rsidP="006D79A8">
            <w:pPr>
              <w:pStyle w:val="Information"/>
              <w:jc w:val="center"/>
              <w:rPr>
                <w:noProof/>
              </w:rPr>
            </w:pPr>
          </w:p>
        </w:tc>
        <w:tc>
          <w:tcPr>
            <w:tcW w:w="27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p>
        </w:tc>
        <w:tc>
          <w:tcPr>
            <w:tcW w:w="2942" w:type="dxa"/>
            <w:vAlign w:val="center"/>
          </w:tcPr>
          <w:p w:rsidR="003D1B71" w:rsidRPr="00380FD1" w:rsidRDefault="003D1B71" w:rsidP="008349BD">
            <w:pPr>
              <w:pStyle w:val="Information"/>
            </w:pPr>
          </w:p>
        </w:tc>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8349BD">
        <w:trPr>
          <w:trHeight w:val="2448"/>
        </w:trPr>
        <w:tc>
          <w:tcPr>
            <w:tcW w:w="450" w:type="dxa"/>
          </w:tcPr>
          <w:p w:rsidR="003D1B71" w:rsidRPr="0056708E" w:rsidRDefault="003D1B71" w:rsidP="00222466">
            <w:pPr>
              <w:rPr>
                <w:rFonts w:ascii="Calibri" w:hAnsi="Calibri" w:cs="Calibri"/>
                <w:color w:val="0072C7" w:themeColor="accent2"/>
              </w:rPr>
            </w:pPr>
          </w:p>
        </w:tc>
        <w:tc>
          <w:tcPr>
            <w:tcW w:w="321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18"/>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E47" w:rsidRDefault="00467E47" w:rsidP="00590471">
      <w:r>
        <w:separator/>
      </w:r>
    </w:p>
  </w:endnote>
  <w:endnote w:type="continuationSeparator" w:id="0">
    <w:p w:rsidR="00467E47" w:rsidRDefault="00467E47"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E47" w:rsidRDefault="00467E47" w:rsidP="00590471">
      <w:r>
        <w:separator/>
      </w:r>
    </w:p>
  </w:footnote>
  <w:footnote w:type="continuationSeparator" w:id="0">
    <w:p w:rsidR="00467E47" w:rsidRDefault="00467E47"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28E8D228"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WwmcsGAOng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i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v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h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1/gLWF5QK9LH2I/kG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q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J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xe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R+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f/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N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9BD"/>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67E47"/>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349BD"/>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21964"/>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7722423A344264B35063C08D548CD5"/>
        <w:category>
          <w:name w:val="General"/>
          <w:gallery w:val="placeholder"/>
        </w:category>
        <w:types>
          <w:type w:val="bbPlcHdr"/>
        </w:types>
        <w:behaviors>
          <w:behavior w:val="content"/>
        </w:behaviors>
        <w:guid w:val="{5CFBACDC-E725-4FE1-AE50-3383B333A229}"/>
      </w:docPartPr>
      <w:docPartBody>
        <w:p w:rsidR="00000000" w:rsidRDefault="00D42704">
          <w:pPr>
            <w:pStyle w:val="517722423A344264B35063C08D548CD5"/>
          </w:pPr>
          <w:r w:rsidRPr="00AC6C7E">
            <w:t>Education</w:t>
          </w:r>
        </w:p>
      </w:docPartBody>
    </w:docPart>
    <w:docPart>
      <w:docPartPr>
        <w:name w:val="EDDDF7F924264372BBD9EF93CD23F5FF"/>
        <w:category>
          <w:name w:val="General"/>
          <w:gallery w:val="placeholder"/>
        </w:category>
        <w:types>
          <w:type w:val="bbPlcHdr"/>
        </w:types>
        <w:behaviors>
          <w:behavior w:val="content"/>
        </w:behaviors>
        <w:guid w:val="{402BA5B5-7E62-4B52-8374-75462B2F5D6D}"/>
      </w:docPartPr>
      <w:docPartBody>
        <w:p w:rsidR="00000000" w:rsidRDefault="00D42704">
          <w:pPr>
            <w:pStyle w:val="EDDDF7F924264372BBD9EF93CD23F5FF"/>
          </w:pPr>
          <w:r w:rsidRPr="00740017">
            <w:t>[School Name]</w:t>
          </w:r>
        </w:p>
      </w:docPartBody>
    </w:docPart>
    <w:docPart>
      <w:docPartPr>
        <w:name w:val="1108B3F517F446BFA57FE4B5C9771D45"/>
        <w:category>
          <w:name w:val="General"/>
          <w:gallery w:val="placeholder"/>
        </w:category>
        <w:types>
          <w:type w:val="bbPlcHdr"/>
        </w:types>
        <w:behaviors>
          <w:behavior w:val="content"/>
        </w:behaviors>
        <w:guid w:val="{7AE5F090-0DAE-4443-ACED-BD81004AA19A}"/>
      </w:docPartPr>
      <w:docPartBody>
        <w:p w:rsidR="00000000" w:rsidRDefault="00D42704">
          <w:pPr>
            <w:pStyle w:val="1108B3F517F446BFA57FE4B5C9771D45"/>
          </w:pPr>
          <w:r w:rsidRPr="00353B60">
            <w:t>[City, State]</w:t>
          </w:r>
        </w:p>
      </w:docPartBody>
    </w:docPart>
    <w:docPart>
      <w:docPartPr>
        <w:name w:val="A2BFDF73DA534DF48FC40AB74FDEAE35"/>
        <w:category>
          <w:name w:val="General"/>
          <w:gallery w:val="placeholder"/>
        </w:category>
        <w:types>
          <w:type w:val="bbPlcHdr"/>
        </w:types>
        <w:behaviors>
          <w:behavior w:val="content"/>
        </w:behaviors>
        <w:guid w:val="{BC38FF9A-998D-4F60-90F9-194B43E23AC4}"/>
      </w:docPartPr>
      <w:docPartBody>
        <w:p w:rsidR="00000000" w:rsidRDefault="00D42704">
          <w:pPr>
            <w:pStyle w:val="A2BFDF73DA534DF48FC40AB74FDEAE35"/>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F807F50B46504B36B10741E1E2504A8F"/>
        <w:category>
          <w:name w:val="General"/>
          <w:gallery w:val="placeholder"/>
        </w:category>
        <w:types>
          <w:type w:val="bbPlcHdr"/>
        </w:types>
        <w:behaviors>
          <w:behavior w:val="content"/>
        </w:behaviors>
        <w:guid w:val="{BF3468A3-EE7E-4920-9240-0581F3B29F9B}"/>
      </w:docPartPr>
      <w:docPartBody>
        <w:p w:rsidR="00000000" w:rsidRDefault="00D42704">
          <w:pPr>
            <w:pStyle w:val="F807F50B46504B36B10741E1E2504A8F"/>
          </w:pPr>
          <w:r w:rsidRPr="00AC6C7E">
            <w:t>Communication</w:t>
          </w:r>
        </w:p>
      </w:docPartBody>
    </w:docPart>
    <w:docPart>
      <w:docPartPr>
        <w:name w:val="A9AB8D1A7C564B34A3048FDA3BA7818A"/>
        <w:category>
          <w:name w:val="General"/>
          <w:gallery w:val="placeholder"/>
        </w:category>
        <w:types>
          <w:type w:val="bbPlcHdr"/>
        </w:types>
        <w:behaviors>
          <w:behavior w:val="content"/>
        </w:behaviors>
        <w:guid w:val="{B2C8E2CF-4E8B-4743-8622-193601D8A7DF}"/>
      </w:docPartPr>
      <w:docPartBody>
        <w:p w:rsidR="00000000" w:rsidRDefault="00D42704">
          <w:pPr>
            <w:pStyle w:val="A9AB8D1A7C564B34A3048FDA3BA7818A"/>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E285D167685D4C87B87F96D46833614C"/>
        <w:category>
          <w:name w:val="General"/>
          <w:gallery w:val="placeholder"/>
        </w:category>
        <w:types>
          <w:type w:val="bbPlcHdr"/>
        </w:types>
        <w:behaviors>
          <w:behavior w:val="content"/>
        </w:behaviors>
        <w:guid w:val="{368B0526-ECD6-400A-BC6C-469A10AFF8B9}"/>
      </w:docPartPr>
      <w:docPartBody>
        <w:p w:rsidR="00000000" w:rsidRDefault="00D42704">
          <w:pPr>
            <w:pStyle w:val="E285D167685D4C87B87F96D46833614C"/>
          </w:pPr>
          <w:r w:rsidRPr="00AC6C7E">
            <w:t>Leadership</w:t>
          </w:r>
        </w:p>
      </w:docPartBody>
    </w:docPart>
    <w:docPart>
      <w:docPartPr>
        <w:name w:val="15525471D01349EB9367B920B8B5EE2B"/>
        <w:category>
          <w:name w:val="General"/>
          <w:gallery w:val="placeholder"/>
        </w:category>
        <w:types>
          <w:type w:val="bbPlcHdr"/>
        </w:types>
        <w:behaviors>
          <w:behavior w:val="content"/>
        </w:behaviors>
        <w:guid w:val="{7714E814-FAC9-4551-A425-71B89112D6D0}"/>
      </w:docPartPr>
      <w:docPartBody>
        <w:p w:rsidR="00000000" w:rsidRDefault="00D42704">
          <w:pPr>
            <w:pStyle w:val="15525471D01349EB9367B920B8B5EE2B"/>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A53C35E908DD4BDFA43F75BA3F01DE90"/>
        <w:category>
          <w:name w:val="General"/>
          <w:gallery w:val="placeholder"/>
        </w:category>
        <w:types>
          <w:type w:val="bbPlcHdr"/>
        </w:types>
        <w:behaviors>
          <w:behavior w:val="content"/>
        </w:behaviors>
        <w:guid w:val="{46879560-72CA-4949-B47A-9C0F08553EE1}"/>
      </w:docPartPr>
      <w:docPartBody>
        <w:p w:rsidR="00000000" w:rsidRDefault="00D42704">
          <w:pPr>
            <w:pStyle w:val="A53C35E908DD4BDFA43F75BA3F01DE90"/>
          </w:pPr>
          <w:r w:rsidRPr="00AC6C7E">
            <w:t>References</w:t>
          </w:r>
        </w:p>
      </w:docPartBody>
    </w:docPart>
    <w:docPart>
      <w:docPartPr>
        <w:name w:val="6463C0D9146244B7BB49580ABF70C485"/>
        <w:category>
          <w:name w:val="General"/>
          <w:gallery w:val="placeholder"/>
        </w:category>
        <w:types>
          <w:type w:val="bbPlcHdr"/>
        </w:types>
        <w:behaviors>
          <w:behavior w:val="content"/>
        </w:behaviors>
        <w:guid w:val="{36A1445E-F596-4447-A424-53A3E2DC1405}"/>
      </w:docPartPr>
      <w:docPartBody>
        <w:p w:rsidR="00000000" w:rsidRDefault="00D42704">
          <w:pPr>
            <w:pStyle w:val="6463C0D9146244B7BB49580ABF70C485"/>
          </w:pPr>
          <w:r w:rsidRPr="00740017">
            <w:rPr>
              <w:rFonts w:ascii="Calibri" w:hAnsi="Calibri" w:cs="Calibri"/>
            </w:rPr>
            <w:t>[Available upon request.]</w:t>
          </w:r>
        </w:p>
      </w:docPartBody>
    </w:docPart>
    <w:docPart>
      <w:docPartPr>
        <w:name w:val="A7ED522E23134670AAB8950F3A3CB06D"/>
        <w:category>
          <w:name w:val="General"/>
          <w:gallery w:val="placeholder"/>
        </w:category>
        <w:types>
          <w:type w:val="bbPlcHdr"/>
        </w:types>
        <w:behaviors>
          <w:behavior w:val="content"/>
        </w:behaviors>
        <w:guid w:val="{BA3DAC75-BB18-4D7E-A750-D603783718DB}"/>
      </w:docPartPr>
      <w:docPartBody>
        <w:p w:rsidR="00000000" w:rsidRDefault="00D42704">
          <w:pPr>
            <w:pStyle w:val="A7ED522E23134670AAB8950F3A3CB06D"/>
          </w:pPr>
          <w:r w:rsidRPr="00380FD1">
            <w:t>[Your Address]</w:t>
          </w:r>
        </w:p>
      </w:docPartBody>
    </w:docPart>
    <w:docPart>
      <w:docPartPr>
        <w:name w:val="FD4AF6619C254A65B3460FA332F271BC"/>
        <w:category>
          <w:name w:val="General"/>
          <w:gallery w:val="placeholder"/>
        </w:category>
        <w:types>
          <w:type w:val="bbPlcHdr"/>
        </w:types>
        <w:behaviors>
          <w:behavior w:val="content"/>
        </w:behaviors>
        <w:guid w:val="{1F3635F8-4693-4303-9B2E-C7E66FDE96F9}"/>
      </w:docPartPr>
      <w:docPartBody>
        <w:p w:rsidR="00000000" w:rsidRDefault="00D42704">
          <w:pPr>
            <w:pStyle w:val="FD4AF6619C254A65B3460FA332F271BC"/>
          </w:pPr>
          <w:r w:rsidRPr="00380FD1">
            <w:t>[City, ST ZIP Code]</w:t>
          </w:r>
        </w:p>
      </w:docPartBody>
    </w:docPart>
    <w:docPart>
      <w:docPartPr>
        <w:name w:val="62E0326332FD49718247FB44BA250462"/>
        <w:category>
          <w:name w:val="General"/>
          <w:gallery w:val="placeholder"/>
        </w:category>
        <w:types>
          <w:type w:val="bbPlcHdr"/>
        </w:types>
        <w:behaviors>
          <w:behavior w:val="content"/>
        </w:behaviors>
        <w:guid w:val="{95EC9813-C793-4D34-B3F5-BCA2836FC1F4}"/>
      </w:docPartPr>
      <w:docPartBody>
        <w:p w:rsidR="00000000" w:rsidRDefault="00D42704">
          <w:pPr>
            <w:pStyle w:val="62E0326332FD49718247FB44BA250462"/>
          </w:pPr>
          <w:r w:rsidRPr="00380FD1">
            <w:t>[Your 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704"/>
    <w:rsid w:val="00D42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E5ADD94334E27B85BE61784D841D8">
    <w:name w:val="25DE5ADD94334E27B85BE61784D841D8"/>
  </w:style>
  <w:style w:type="paragraph" w:customStyle="1" w:styleId="6CF4374BB5584CA79F48C94E217EB7E1">
    <w:name w:val="6CF4374BB5584CA79F48C94E217EB7E1"/>
  </w:style>
  <w:style w:type="paragraph" w:customStyle="1" w:styleId="E6D0201B45374F9BA775E23DC77CE90D">
    <w:name w:val="E6D0201B45374F9BA775E23DC77CE90D"/>
  </w:style>
  <w:style w:type="paragraph" w:customStyle="1" w:styleId="205C666797A046A5BD8E44E321EE0EBD">
    <w:name w:val="205C666797A046A5BD8E44E321EE0EBD"/>
  </w:style>
  <w:style w:type="paragraph" w:customStyle="1" w:styleId="1B7B6ECF5DD24B45AA9D92C7A5BFD329">
    <w:name w:val="1B7B6ECF5DD24B45AA9D92C7A5BFD329"/>
  </w:style>
  <w:style w:type="paragraph" w:customStyle="1" w:styleId="9928B81FDC0D4260BEF4C8B1FE43B1C9">
    <w:name w:val="9928B81FDC0D4260BEF4C8B1FE43B1C9"/>
  </w:style>
  <w:style w:type="paragraph" w:customStyle="1" w:styleId="00DDC6EB59A6420AA45712B3E1D8876A">
    <w:name w:val="00DDC6EB59A6420AA45712B3E1D8876A"/>
  </w:style>
  <w:style w:type="paragraph" w:customStyle="1" w:styleId="8B2F2B92DE3B40ADBBEBA33ABF297588">
    <w:name w:val="8B2F2B92DE3B40ADBBEBA33ABF297588"/>
  </w:style>
  <w:style w:type="paragraph" w:customStyle="1" w:styleId="4A9654121E594161956D6413592BF8AD">
    <w:name w:val="4A9654121E594161956D6413592BF8AD"/>
  </w:style>
  <w:style w:type="paragraph" w:customStyle="1" w:styleId="2C4B04F7BF314417813E18B2EB8FF6E8">
    <w:name w:val="2C4B04F7BF314417813E18B2EB8FF6E8"/>
  </w:style>
  <w:style w:type="paragraph" w:customStyle="1" w:styleId="B895C63D66F24BF9B6DBC7D34983DD2B">
    <w:name w:val="B895C63D66F24BF9B6DBC7D34983DD2B"/>
  </w:style>
  <w:style w:type="paragraph" w:customStyle="1" w:styleId="6BB21D024DAA48A28B5B13978B32FD36">
    <w:name w:val="6BB21D024DAA48A28B5B13978B32FD36"/>
  </w:style>
  <w:style w:type="paragraph" w:customStyle="1" w:styleId="3561036C571E4BEDB7D56513221069A4">
    <w:name w:val="3561036C571E4BEDB7D56513221069A4"/>
  </w:style>
  <w:style w:type="paragraph" w:customStyle="1" w:styleId="4A02BCEC5B06405B8C76C945E9E3866D">
    <w:name w:val="4A02BCEC5B06405B8C76C945E9E3866D"/>
  </w:style>
  <w:style w:type="paragraph" w:customStyle="1" w:styleId="6C3498B851E8468CAB8ADE4FECC4BC1E">
    <w:name w:val="6C3498B851E8468CAB8ADE4FECC4BC1E"/>
  </w:style>
  <w:style w:type="paragraph" w:customStyle="1" w:styleId="701BB5D8FA8C4264AD9CC1DFB6802E82">
    <w:name w:val="701BB5D8FA8C4264AD9CC1DFB6802E82"/>
  </w:style>
  <w:style w:type="paragraph" w:customStyle="1" w:styleId="1EA32BFAE2D44D23AAEBA611D4017D89">
    <w:name w:val="1EA32BFAE2D44D23AAEBA611D4017D89"/>
  </w:style>
  <w:style w:type="paragraph" w:customStyle="1" w:styleId="EB657A78154C45E1A8892FEEA36CDD5A">
    <w:name w:val="EB657A78154C45E1A8892FEEA36CDD5A"/>
  </w:style>
  <w:style w:type="paragraph" w:customStyle="1" w:styleId="A10DD5F875EC46288D28AD310540C71B">
    <w:name w:val="A10DD5F875EC46288D28AD310540C71B"/>
  </w:style>
  <w:style w:type="paragraph" w:customStyle="1" w:styleId="517722423A344264B35063C08D548CD5">
    <w:name w:val="517722423A344264B35063C08D548CD5"/>
  </w:style>
  <w:style w:type="paragraph" w:customStyle="1" w:styleId="EDDDF7F924264372BBD9EF93CD23F5FF">
    <w:name w:val="EDDDF7F924264372BBD9EF93CD23F5FF"/>
  </w:style>
  <w:style w:type="paragraph" w:customStyle="1" w:styleId="1108B3F517F446BFA57FE4B5C9771D45">
    <w:name w:val="1108B3F517F446BFA57FE4B5C9771D45"/>
  </w:style>
  <w:style w:type="paragraph" w:customStyle="1" w:styleId="A2BFDF73DA534DF48FC40AB74FDEAE35">
    <w:name w:val="A2BFDF73DA534DF48FC40AB74FDEAE35"/>
  </w:style>
  <w:style w:type="paragraph" w:customStyle="1" w:styleId="F807F50B46504B36B10741E1E2504A8F">
    <w:name w:val="F807F50B46504B36B10741E1E2504A8F"/>
  </w:style>
  <w:style w:type="paragraph" w:customStyle="1" w:styleId="A9AB8D1A7C564B34A3048FDA3BA7818A">
    <w:name w:val="A9AB8D1A7C564B34A3048FDA3BA7818A"/>
  </w:style>
  <w:style w:type="paragraph" w:customStyle="1" w:styleId="E285D167685D4C87B87F96D46833614C">
    <w:name w:val="E285D167685D4C87B87F96D46833614C"/>
  </w:style>
  <w:style w:type="paragraph" w:customStyle="1" w:styleId="15525471D01349EB9367B920B8B5EE2B">
    <w:name w:val="15525471D01349EB9367B920B8B5EE2B"/>
  </w:style>
  <w:style w:type="paragraph" w:customStyle="1" w:styleId="A53C35E908DD4BDFA43F75BA3F01DE90">
    <w:name w:val="A53C35E908DD4BDFA43F75BA3F01DE90"/>
  </w:style>
  <w:style w:type="paragraph" w:customStyle="1" w:styleId="6463C0D9146244B7BB49580ABF70C485">
    <w:name w:val="6463C0D9146244B7BB49580ABF70C485"/>
  </w:style>
  <w:style w:type="paragraph" w:customStyle="1" w:styleId="A7ED522E23134670AAB8950F3A3CB06D">
    <w:name w:val="A7ED522E23134670AAB8950F3A3CB06D"/>
  </w:style>
  <w:style w:type="paragraph" w:customStyle="1" w:styleId="FD4AF6619C254A65B3460FA332F271BC">
    <w:name w:val="FD4AF6619C254A65B3460FA332F271BC"/>
  </w:style>
  <w:style w:type="paragraph" w:customStyle="1" w:styleId="62E0326332FD49718247FB44BA250462">
    <w:name w:val="62E0326332FD49718247FB44BA250462"/>
  </w:style>
  <w:style w:type="paragraph" w:customStyle="1" w:styleId="05C76B4E53D541D982093B10C46C8330">
    <w:name w:val="05C76B4E53D541D982093B10C46C8330"/>
  </w:style>
  <w:style w:type="character" w:styleId="PlaceholderText">
    <w:name w:val="Placeholder Text"/>
    <w:basedOn w:val="DefaultParagraphFont"/>
    <w:uiPriority w:val="99"/>
    <w:semiHidden/>
    <w:rPr>
      <w:color w:val="808080"/>
    </w:rPr>
  </w:style>
  <w:style w:type="paragraph" w:customStyle="1" w:styleId="8BA7F5F974274E88BAAACC4BCF6DE284">
    <w:name w:val="8BA7F5F974274E88BAAACC4BCF6DE2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1</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2020-01-23T06:23:00Z</dcterms:created>
  <dcterms:modified xsi:type="dcterms:W3CDTF">2020-01-23T06:36:00Z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